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50"/>
      </w:tblGrid>
      <w:tr w:rsidR="004B7E44" w14:paraId="4F0E476D" w14:textId="77777777" w:rsidTr="00397E9D">
        <w:trPr>
          <w:trHeight w:val="8252"/>
        </w:trPr>
        <w:tc>
          <w:tcPr>
            <w:tcW w:w="8750" w:type="dxa"/>
          </w:tcPr>
          <w:p w14:paraId="1C21EAF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112608" wp14:editId="20ECB223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1C17A9" w14:textId="22D0D7A6" w:rsidR="004B7E44" w:rsidRPr="00677B09" w:rsidRDefault="00451188" w:rsidP="004B7E44">
                                  <w:pPr>
                                    <w:pStyle w:val="Title"/>
                                    <w:rPr>
                                      <w:sz w:val="88"/>
                                      <w:szCs w:val="88"/>
                                      <w:lang w:val="en-GB"/>
                                    </w:rPr>
                                  </w:pPr>
                                  <w:r w:rsidRPr="00677B09">
                                    <w:rPr>
                                      <w:sz w:val="88"/>
                                      <w:szCs w:val="88"/>
                                      <w:lang w:val="en-GB"/>
                                    </w:rPr>
                                    <w:t>Technical Documentation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411260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641C17A9" w14:textId="22D0D7A6" w:rsidR="004B7E44" w:rsidRPr="00677B09" w:rsidRDefault="00451188" w:rsidP="004B7E44">
                            <w:pPr>
                              <w:pStyle w:val="Title"/>
                              <w:rPr>
                                <w:sz w:val="88"/>
                                <w:szCs w:val="88"/>
                                <w:lang w:val="en-GB"/>
                              </w:rPr>
                            </w:pPr>
                            <w:r w:rsidRPr="00677B09">
                              <w:rPr>
                                <w:sz w:val="88"/>
                                <w:szCs w:val="88"/>
                                <w:lang w:val="en-GB"/>
                              </w:rPr>
                              <w:t>Technical Documentation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C3F4152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7AA927" wp14:editId="03B81F1A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CE1CA62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1B9C6D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98DEB6E" wp14:editId="5D9B662D">
                      <wp:extent cx="5486400" cy="257175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2571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0C9C0E" w14:textId="122B49B4" w:rsidR="004B7E44" w:rsidRPr="00677B09" w:rsidRDefault="00451188" w:rsidP="004B7E44">
                                  <w:pPr>
                                    <w:pStyle w:val="Subtitle"/>
                                    <w:rPr>
                                      <w:b w:val="0"/>
                                      <w:bCs/>
                                      <w:sz w:val="48"/>
                                      <w:szCs w:val="16"/>
                                      <w:lang w:val="en-GB"/>
                                    </w:rPr>
                                  </w:pPr>
                                  <w:r w:rsidRPr="00677B09"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8"/>
                                      <w:szCs w:val="16"/>
                                      <w:lang w:val="en-GB"/>
                                    </w:rPr>
                                    <w:t>Authors</w:t>
                                  </w:r>
                                  <w:r w:rsidRPr="00677B09">
                                    <w:rPr>
                                      <w:b w:val="0"/>
                                      <w:bCs/>
                                      <w:sz w:val="48"/>
                                      <w:szCs w:val="16"/>
                                      <w:lang w:val="en-GB"/>
                                    </w:rPr>
                                    <w:t>:</w:t>
                                  </w:r>
                                </w:p>
                                <w:p w14:paraId="21B73923" w14:textId="1D1A47B5" w:rsidR="00451188" w:rsidRPr="00677B09" w:rsidRDefault="00451188" w:rsidP="00451188">
                                  <w:pPr>
                                    <w:pStyle w:val="Subtitle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</w:pPr>
                                  <w:r w:rsidRPr="00677B09"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  <w:t>Kirran Kayani</w:t>
                                  </w:r>
                                </w:p>
                                <w:p w14:paraId="143DBF6D" w14:textId="3E993DC2" w:rsidR="00451188" w:rsidRPr="00677B09" w:rsidRDefault="00451188" w:rsidP="00451188">
                                  <w:pPr>
                                    <w:pStyle w:val="Subtitle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</w:pPr>
                                  <w:r w:rsidRPr="00677B09"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  <w:t>Kantai Melau</w:t>
                                  </w:r>
                                </w:p>
                                <w:p w14:paraId="17E2FFBD" w14:textId="1C5E8864" w:rsidR="00451188" w:rsidRPr="00677B09" w:rsidRDefault="00451188" w:rsidP="00451188">
                                  <w:pPr>
                                    <w:pStyle w:val="Subtitle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</w:pPr>
                                  <w:r w:rsidRPr="00677B09">
                                    <w:rPr>
                                      <w:b w:val="0"/>
                                      <w:bCs/>
                                      <w:i/>
                                      <w:iCs/>
                                      <w:sz w:val="44"/>
                                      <w:szCs w:val="14"/>
                                      <w:lang w:val="en-GB"/>
                                    </w:rPr>
                                    <w:t>Chadi Ghosn</w:t>
                                  </w:r>
                                </w:p>
                                <w:p w14:paraId="19B52292" w14:textId="77777777" w:rsidR="00451188" w:rsidRPr="00451188" w:rsidRDefault="00451188" w:rsidP="004B7E44">
                                  <w:pPr>
                                    <w:pStyle w:val="Subtitle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8DEB6E" id="Text Box 3" o:spid="_x0000_s1027" type="#_x0000_t202" style="width:6in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" filled="f" stroked="f" strokeweight=".5pt">
                      <v:textbox>
                        <w:txbxContent>
                          <w:p w14:paraId="250C9C0E" w14:textId="122B49B4" w:rsidR="004B7E44" w:rsidRPr="00677B09" w:rsidRDefault="00451188" w:rsidP="004B7E44">
                            <w:pPr>
                              <w:pStyle w:val="Subtitle"/>
                              <w:rPr>
                                <w:b w:val="0"/>
                                <w:bCs/>
                                <w:sz w:val="48"/>
                                <w:szCs w:val="16"/>
                                <w:lang w:val="en-GB"/>
                              </w:rPr>
                            </w:pPr>
                            <w:r w:rsidRPr="00677B09">
                              <w:rPr>
                                <w:b w:val="0"/>
                                <w:bCs/>
                                <w:i/>
                                <w:iCs/>
                                <w:sz w:val="48"/>
                                <w:szCs w:val="16"/>
                                <w:lang w:val="en-GB"/>
                              </w:rPr>
                              <w:t>Authors</w:t>
                            </w:r>
                            <w:r w:rsidRPr="00677B09">
                              <w:rPr>
                                <w:b w:val="0"/>
                                <w:bCs/>
                                <w:sz w:val="48"/>
                                <w:szCs w:val="16"/>
                                <w:lang w:val="en-GB"/>
                              </w:rPr>
                              <w:t>:</w:t>
                            </w:r>
                          </w:p>
                          <w:p w14:paraId="21B73923" w14:textId="1D1A47B5" w:rsidR="00451188" w:rsidRPr="00677B09" w:rsidRDefault="00451188" w:rsidP="00451188">
                            <w:pPr>
                              <w:pStyle w:val="Subtitle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</w:pPr>
                            <w:r w:rsidRPr="00677B09"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  <w:t>Kirran Kayani</w:t>
                            </w:r>
                          </w:p>
                          <w:p w14:paraId="143DBF6D" w14:textId="3E993DC2" w:rsidR="00451188" w:rsidRPr="00677B09" w:rsidRDefault="00451188" w:rsidP="00451188">
                            <w:pPr>
                              <w:pStyle w:val="Subtitle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</w:pPr>
                            <w:r w:rsidRPr="00677B09"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  <w:t>Kantai Melau</w:t>
                            </w:r>
                          </w:p>
                          <w:p w14:paraId="17E2FFBD" w14:textId="1C5E8864" w:rsidR="00451188" w:rsidRPr="00677B09" w:rsidRDefault="00451188" w:rsidP="00451188">
                            <w:pPr>
                              <w:pStyle w:val="Subtitle"/>
                              <w:numPr>
                                <w:ilvl w:val="0"/>
                                <w:numId w:val="2"/>
                              </w:numPr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</w:pPr>
                            <w:r w:rsidRPr="00677B09">
                              <w:rPr>
                                <w:b w:val="0"/>
                                <w:bCs/>
                                <w:i/>
                                <w:iCs/>
                                <w:sz w:val="44"/>
                                <w:szCs w:val="14"/>
                                <w:lang w:val="en-GB"/>
                              </w:rPr>
                              <w:t>Chadi Ghosn</w:t>
                            </w:r>
                          </w:p>
                          <w:p w14:paraId="19B52292" w14:textId="77777777" w:rsidR="00451188" w:rsidRPr="00451188" w:rsidRDefault="00451188" w:rsidP="004B7E44">
                            <w:pPr>
                              <w:pStyle w:val="Subtitle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5D5F377" w14:textId="033FF29E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1DFB0413" wp14:editId="41D80D3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7EE4CC" wp14:editId="571C315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5914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5BE9F6F8" w14:textId="77777777" w:rsidR="004B7E44" w:rsidRDefault="004B7E44">
      <w:pPr>
        <w:spacing w:after="200"/>
      </w:pPr>
      <w:r>
        <w:br w:type="page"/>
      </w:r>
    </w:p>
    <w:p w14:paraId="3AB519ED" w14:textId="77777777" w:rsidR="003D29E4" w:rsidRDefault="00000000" w:rsidP="003D29E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CD45A0F7C80448A8939D990A5C07DAE2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51188">
            <w:rPr>
              <w:rStyle w:val="Heading1Char"/>
            </w:rPr>
            <w:t>Company Name</w:t>
          </w:r>
        </w:sdtContent>
      </w:sdt>
      <w:r w:rsidR="004B7E44" w:rsidRPr="004B7E44">
        <w:t xml:space="preserve"> </w:t>
      </w:r>
      <w:r w:rsidR="00E85836">
        <w:t xml:space="preserve">Table of </w:t>
      </w:r>
      <w:r w:rsidR="00824CFD">
        <w:t>Content</w:t>
      </w:r>
    </w:p>
    <w:p w14:paraId="5D4D779D" w14:textId="2DCA0881" w:rsidR="00ED3595" w:rsidRDefault="00ED3595" w:rsidP="003D29E4">
      <w:r>
        <w:br w:type="page"/>
      </w:r>
    </w:p>
    <w:p w14:paraId="69E8E15B" w14:textId="77777777" w:rsidR="00824CFD" w:rsidRPr="004B7E44" w:rsidRDefault="00824CFD" w:rsidP="00824CFD"/>
    <w:sectPr w:rsidR="00824CFD" w:rsidRPr="004B7E44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4AB63" w14:textId="77777777" w:rsidR="002E78BC" w:rsidRDefault="002E78BC" w:rsidP="004B7E44">
      <w:r>
        <w:separator/>
      </w:r>
    </w:p>
  </w:endnote>
  <w:endnote w:type="continuationSeparator" w:id="0">
    <w:p w14:paraId="169E9E7A" w14:textId="77777777" w:rsidR="002E78BC" w:rsidRDefault="002E78B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C6CF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1BF2C" w14:textId="77777777" w:rsidR="002E78BC" w:rsidRDefault="002E78BC" w:rsidP="004B7E44">
      <w:r>
        <w:separator/>
      </w:r>
    </w:p>
  </w:footnote>
  <w:footnote w:type="continuationSeparator" w:id="0">
    <w:p w14:paraId="01EBFBFA" w14:textId="77777777" w:rsidR="002E78BC" w:rsidRDefault="002E78B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D98AE7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B84B821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6980240B" wp14:editId="73F39EB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81A844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980240B" id="Rectangle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B81A844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5614C"/>
    <w:multiLevelType w:val="hybridMultilevel"/>
    <w:tmpl w:val="B8E26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70B3D"/>
    <w:multiLevelType w:val="hybridMultilevel"/>
    <w:tmpl w:val="FB4ADF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112198">
    <w:abstractNumId w:val="0"/>
  </w:num>
  <w:num w:numId="2" w16cid:durableId="1708093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188"/>
    <w:rsid w:val="00293B83"/>
    <w:rsid w:val="002E78BC"/>
    <w:rsid w:val="00397E9D"/>
    <w:rsid w:val="003D29E4"/>
    <w:rsid w:val="00451188"/>
    <w:rsid w:val="004B7E44"/>
    <w:rsid w:val="004D5252"/>
    <w:rsid w:val="004F2B86"/>
    <w:rsid w:val="005A718F"/>
    <w:rsid w:val="00677B09"/>
    <w:rsid w:val="006A3CE7"/>
    <w:rsid w:val="007516CF"/>
    <w:rsid w:val="00824CFD"/>
    <w:rsid w:val="008B33BC"/>
    <w:rsid w:val="008F46AA"/>
    <w:rsid w:val="009120E9"/>
    <w:rsid w:val="00945900"/>
    <w:rsid w:val="009C396C"/>
    <w:rsid w:val="00B572B4"/>
    <w:rsid w:val="00DB26A7"/>
    <w:rsid w:val="00E76CAD"/>
    <w:rsid w:val="00E85836"/>
    <w:rsid w:val="00E94B5F"/>
    <w:rsid w:val="00ED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B710E"/>
  <w15:chartTrackingRefBased/>
  <w15:docId w15:val="{22D08CED-321D-45A4-A1E0-15802209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di\AppData\Local\Microsoft\Office\16.0\DTS\en-US%7b1D48603F-66EF-4072-90C6-7BEB6621ECD9%7d\%7bADB4A39A-C6E5-473C-A96D-5DC5626B438D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45A0F7C80448A8939D990A5C07DA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DB8BDC-BB36-4CFB-89F9-254E81849373}"/>
      </w:docPartPr>
      <w:docPartBody>
        <w:p w:rsidR="00000000" w:rsidRDefault="00000000">
          <w:pPr>
            <w:pStyle w:val="CD45A0F7C80448A8939D990A5C07DAE2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40"/>
    <w:rsid w:val="0084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45A0F7C80448A8939D990A5C07DAE2">
    <w:name w:val="CD45A0F7C80448A8939D990A5C07DAE2"/>
  </w:style>
  <w:style w:type="paragraph" w:customStyle="1" w:styleId="E1695BBB73634555A396E9C32B2FCB84">
    <w:name w:val="E1695BBB73634555A396E9C32B2FCB84"/>
  </w:style>
  <w:style w:type="paragraph" w:customStyle="1" w:styleId="7DD0385DC818484E813FDFC3CDDFC7F0">
    <w:name w:val="7DD0385DC818484E813FDFC3CDDFC7F0"/>
  </w:style>
  <w:style w:type="paragraph" w:customStyle="1" w:styleId="BC86F5500042403BA31255767FA69F2D">
    <w:name w:val="BC86F5500042403BA31255767FA69F2D"/>
  </w:style>
  <w:style w:type="paragraph" w:customStyle="1" w:styleId="3CCFE72FDE70433A8E13031E24036E38">
    <w:name w:val="3CCFE72FDE70433A8E13031E24036E38"/>
  </w:style>
  <w:style w:type="paragraph" w:customStyle="1" w:styleId="35F68A09A8A84F2D88A0BA8E04D00195">
    <w:name w:val="35F68A09A8A84F2D88A0BA8E04D001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{ADB4A39A-C6E5-473C-A96D-5DC5626B438D}tf16392796_win32.dotx</Template>
  <TotalTime>8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Chadi Ghosn</dc:creator>
  <cp:keywords/>
  <dc:description/>
  <cp:lastModifiedBy>Chadi Ghosn</cp:lastModifiedBy>
  <cp:revision>13</cp:revision>
  <dcterms:created xsi:type="dcterms:W3CDTF">2022-09-25T18:40:00Z</dcterms:created>
  <dcterms:modified xsi:type="dcterms:W3CDTF">2022-09-25T18:48:00Z</dcterms:modified>
</cp:coreProperties>
</file>